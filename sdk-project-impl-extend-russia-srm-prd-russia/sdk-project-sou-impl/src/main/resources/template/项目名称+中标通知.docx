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313E8" w:rsidRPr="00F2070E" w:rsidRDefault="007641F4" w:rsidP="000D73BC">
      <w:pPr>
        <w:spacing w:beforeLines="200" w:before="624" w:afterLines="50" w:after="156"/>
        <w:jc w:val="center"/>
        <w:rPr>
          <w:rStyle w:val="case31"/>
          <w:rFonts w:ascii="微软雅黑" w:eastAsia="微软雅黑" w:hAnsi="微软雅黑" w:hint="eastAsia"/>
          <w:b/>
          <w:sz w:val="44"/>
        </w:rPr>
      </w:pPr>
      <w:r w:rsidRPr="00F2070E">
        <w:rPr>
          <w:rFonts w:ascii="微软雅黑" w:eastAsia="微软雅黑" w:hAnsi="微软雅黑" w:hint="eastAsia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4311650</wp:posOffset>
                </wp:positionH>
                <wp:positionV relativeFrom="paragraph">
                  <wp:posOffset>-149860</wp:posOffset>
                </wp:positionV>
                <wp:extent cx="1700530" cy="298450"/>
                <wp:effectExtent l="2540" t="0" r="1905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53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F23" w:rsidRPr="00D96E8A" w:rsidRDefault="009E4F23" w:rsidP="00AB5432">
                            <w:pPr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D96E8A">
                              <w:rPr>
                                <w:rFonts w:hint="eastAsia"/>
                                <w:b/>
                                <w:sz w:val="20"/>
                              </w:rPr>
                              <w:t>编号：</w:t>
                            </w:r>
                            <w:r w:rsidR="005260CB" w:rsidRPr="00D96E8A">
                              <w:rPr>
                                <w:rFonts w:ascii="宋体" w:hAnsi="宋体"/>
                                <w:b/>
                              </w:rPr>
                              <w:t>GW/Q</w:t>
                            </w:r>
                            <w:r w:rsidR="002B4E72">
                              <w:rPr>
                                <w:rFonts w:ascii="宋体" w:hAnsi="宋体"/>
                                <w:b/>
                              </w:rPr>
                              <w:t>e</w:t>
                            </w:r>
                            <w:r w:rsidR="005260CB" w:rsidRPr="00D96E8A">
                              <w:rPr>
                                <w:rFonts w:ascii="宋体" w:hAnsi="宋体"/>
                                <w:b/>
                              </w:rPr>
                              <w:t>-ZB</w:t>
                            </w:r>
                            <w:r w:rsidR="00A934C8" w:rsidRPr="00D96E8A">
                              <w:rPr>
                                <w:rFonts w:ascii="宋体" w:hAnsi="宋体"/>
                                <w:b/>
                              </w:rPr>
                              <w:t>-01-</w:t>
                            </w:r>
                            <w:r w:rsidR="00781529" w:rsidRPr="00D96E8A">
                              <w:rPr>
                                <w:rFonts w:ascii="宋体" w:hAnsi="宋体" w:hint="eastAsia"/>
                                <w:b/>
                              </w:rPr>
                              <w:t>1</w:t>
                            </w:r>
                            <w:r w:rsidR="00B3383D">
                              <w:rPr>
                                <w:rFonts w:ascii="宋体" w:hAnsi="宋体" w:hint="eastAsia"/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39.5pt;margin-top:-11.8pt;width:133.9pt;height:2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FGtAIAALk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" filled="f" stroked="f">
                <v:textbox>
                  <w:txbxContent>
                    <w:p w:rsidR="009E4F23" w:rsidRPr="00D96E8A" w:rsidRDefault="009E4F23" w:rsidP="00AB5432">
                      <w:pPr>
                        <w:jc w:val="left"/>
                        <w:rPr>
                          <w:b/>
                          <w:sz w:val="20"/>
                        </w:rPr>
                      </w:pPr>
                      <w:r w:rsidRPr="00D96E8A">
                        <w:rPr>
                          <w:rFonts w:hint="eastAsia"/>
                          <w:b/>
                          <w:sz w:val="20"/>
                        </w:rPr>
                        <w:t>编号：</w:t>
                      </w:r>
                      <w:r w:rsidR="005260CB" w:rsidRPr="00D96E8A">
                        <w:rPr>
                          <w:rFonts w:ascii="宋体" w:hAnsi="宋体"/>
                          <w:b/>
                        </w:rPr>
                        <w:t>GW/Q</w:t>
                      </w:r>
                      <w:r w:rsidR="002B4E72">
                        <w:rPr>
                          <w:rFonts w:ascii="宋体" w:hAnsi="宋体"/>
                          <w:b/>
                        </w:rPr>
                        <w:t>e</w:t>
                      </w:r>
                      <w:r w:rsidR="005260CB" w:rsidRPr="00D96E8A">
                        <w:rPr>
                          <w:rFonts w:ascii="宋体" w:hAnsi="宋体"/>
                          <w:b/>
                        </w:rPr>
                        <w:t>-ZB</w:t>
                      </w:r>
                      <w:r w:rsidR="00A934C8" w:rsidRPr="00D96E8A">
                        <w:rPr>
                          <w:rFonts w:ascii="宋体" w:hAnsi="宋体"/>
                          <w:b/>
                        </w:rPr>
                        <w:t>-01-</w:t>
                      </w:r>
                      <w:r w:rsidR="00781529" w:rsidRPr="00D96E8A">
                        <w:rPr>
                          <w:rFonts w:ascii="宋体" w:hAnsi="宋体" w:hint="eastAsia"/>
                          <w:b/>
                        </w:rPr>
                        <w:t>1</w:t>
                      </w:r>
                      <w:r w:rsidR="00B3383D">
                        <w:rPr>
                          <w:rFonts w:ascii="宋体" w:hAnsi="宋体" w:hint="eastAsia"/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313E8" w:rsidRPr="00F2070E">
        <w:rPr>
          <w:rStyle w:val="case31"/>
          <w:rFonts w:ascii="微软雅黑" w:eastAsia="微软雅黑" w:hAnsi="微软雅黑" w:hint="eastAsia"/>
          <w:b/>
          <w:sz w:val="44"/>
        </w:rPr>
        <w:t>中 标 通 知</w:t>
      </w:r>
    </w:p>
    <w:p w:rsidR="00D313E8" w:rsidRPr="00F2070E" w:rsidRDefault="00D313E8" w:rsidP="000D73BC">
      <w:pPr>
        <w:spacing w:line="700" w:lineRule="exact"/>
        <w:textAlignment w:val="baseline"/>
        <w:rPr>
          <w:rFonts w:ascii="微软雅黑" w:eastAsia="微软雅黑" w:hAnsi="微软雅黑" w:hint="eastAsia"/>
          <w:color w:val="333333"/>
          <w:sz w:val="28"/>
        </w:rPr>
      </w:pPr>
      <w:r w:rsidRPr="00F2070E">
        <w:rPr>
          <w:rFonts w:ascii="微软雅黑" w:eastAsia="微软雅黑" w:hAnsi="微软雅黑" w:hint="eastAsia"/>
          <w:color w:val="333333"/>
          <w:sz w:val="28"/>
        </w:rPr>
        <w:t>致</w:t>
      </w:r>
      <w:r w:rsidR="00BB64DA" w:rsidRPr="00F2070E">
        <w:rPr>
          <w:rFonts w:ascii="微软雅黑" w:eastAsia="微软雅黑" w:hAnsi="微软雅黑" w:hint="eastAsia"/>
          <w:color w:val="333333"/>
          <w:sz w:val="28"/>
        </w:rPr>
        <w:t>：</w:t>
      </w:r>
      <w:r w:rsidR="00B00F91">
        <w:rPr>
          <w:rFonts w:ascii="微软雅黑" w:eastAsia="微软雅黑" w:hAnsi="微软雅黑" w:hint="eastAsia"/>
          <w:b/>
          <w:color w:val="FF0000"/>
          <w:sz w:val="28"/>
          <w:u w:val="single"/>
        </w:rPr>
        <w:t>$</w:t>
      </w:r>
      <w:r w:rsidR="00B00F91">
        <w:rPr>
          <w:rFonts w:ascii="微软雅黑" w:eastAsia="微软雅黑" w:hAnsi="微软雅黑"/>
          <w:b/>
          <w:color w:val="FF0000"/>
          <w:sz w:val="28"/>
          <w:u w:val="single"/>
        </w:rPr>
        <w:t>{</w:t>
      </w:r>
      <w:r w:rsidR="00B00F91" w:rsidRPr="00B00F91">
        <w:t xml:space="preserve"> </w:t>
      </w:r>
      <w:r w:rsidR="00B00F91" w:rsidRPr="00B00F91">
        <w:rPr>
          <w:rFonts w:ascii="微软雅黑" w:eastAsia="微软雅黑" w:hAnsi="微软雅黑"/>
          <w:b/>
          <w:color w:val="FF0000"/>
          <w:sz w:val="28"/>
          <w:u w:val="single"/>
        </w:rPr>
        <w:t xml:space="preserve">vendorName </w:t>
      </w:r>
      <w:r w:rsidR="00B00F91">
        <w:rPr>
          <w:rFonts w:ascii="微软雅黑" w:eastAsia="微软雅黑" w:hAnsi="微软雅黑"/>
          <w:b/>
          <w:color w:val="FF0000"/>
          <w:sz w:val="28"/>
          <w:u w:val="single"/>
        </w:rPr>
        <w:t>}</w:t>
      </w:r>
      <w:r w:rsidR="00B00F91" w:rsidRPr="00F2070E">
        <w:rPr>
          <w:rFonts w:ascii="微软雅黑" w:eastAsia="微软雅黑" w:hAnsi="微软雅黑" w:hint="eastAsia"/>
          <w:color w:val="333333"/>
          <w:sz w:val="28"/>
        </w:rPr>
        <w:t xml:space="preserve"> </w:t>
      </w:r>
    </w:p>
    <w:p w:rsidR="00D313E8" w:rsidRPr="00F2070E" w:rsidRDefault="00D313E8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 w:hint="eastAsia"/>
          <w:color w:val="333333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首先感谢贵公司对</w:t>
      </w:r>
      <w:r w:rsidR="00F845B1" w:rsidRPr="00F2070E">
        <w:rPr>
          <w:rFonts w:ascii="微软雅黑" w:eastAsia="微软雅黑" w:hAnsi="微软雅黑" w:hint="eastAsia"/>
          <w:sz w:val="28"/>
        </w:rPr>
        <w:t>本次</w:t>
      </w:r>
      <w:r w:rsidRPr="00F2070E">
        <w:rPr>
          <w:rFonts w:ascii="微软雅黑" w:eastAsia="微软雅黑" w:hAnsi="微软雅黑" w:hint="eastAsia"/>
          <w:sz w:val="28"/>
        </w:rPr>
        <w:t>招标工作的信赖和支持！</w:t>
      </w:r>
    </w:p>
    <w:p w:rsidR="00D313E8" w:rsidRPr="00F2070E" w:rsidRDefault="00F845B1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 w:hint="eastAsia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本次</w:t>
      </w:r>
      <w:r w:rsidR="00B00F91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$</w:t>
      </w:r>
      <w:r w:rsidR="00B00F91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{</w:t>
      </w:r>
      <w:r w:rsidR="00B00F91" w:rsidRPr="00B00F91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souName</w:t>
      </w:r>
      <w:r w:rsidR="00B00F91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}</w:t>
      </w:r>
      <w:r w:rsidR="0079089D" w:rsidRPr="00F2070E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（招标编号：</w:t>
      </w:r>
      <w:r w:rsidR="00B00F91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${</w:t>
      </w:r>
      <w:r w:rsidR="00B00F91" w:rsidRPr="00B00F91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extProjectNo</w:t>
      </w:r>
      <w:r w:rsidR="00B00F91">
        <w:rPr>
          <w:rFonts w:ascii="微软雅黑" w:eastAsia="微软雅黑" w:hAnsi="微软雅黑"/>
          <w:b/>
          <w:color w:val="FF0000"/>
          <w:sz w:val="28"/>
          <w:szCs w:val="28"/>
          <w:u w:val="single"/>
        </w:rPr>
        <w:t>}</w:t>
      </w:r>
      <w:r w:rsidR="0079089D" w:rsidRPr="00F2070E">
        <w:rPr>
          <w:rFonts w:ascii="微软雅黑" w:eastAsia="微软雅黑" w:hAnsi="微软雅黑" w:hint="eastAsia"/>
          <w:b/>
          <w:color w:val="FF0000"/>
          <w:sz w:val="28"/>
          <w:szCs w:val="28"/>
          <w:u w:val="single"/>
        </w:rPr>
        <w:t>）</w:t>
      </w:r>
      <w:r w:rsidR="00D313E8" w:rsidRPr="00F2070E">
        <w:rPr>
          <w:rFonts w:ascii="微软雅黑" w:eastAsia="微软雅黑" w:hAnsi="微软雅黑" w:hint="eastAsia"/>
          <w:sz w:val="28"/>
        </w:rPr>
        <w:t>招标工作已经完成，确定贵司为该项目的中标人，中标</w:t>
      </w:r>
      <w:r w:rsidR="005F41FD" w:rsidRPr="00F2070E">
        <w:rPr>
          <w:rFonts w:ascii="微软雅黑" w:eastAsia="微软雅黑" w:hAnsi="微软雅黑" w:hint="eastAsia"/>
          <w:sz w:val="28"/>
        </w:rPr>
        <w:t>内容</w:t>
      </w:r>
      <w:r w:rsidR="00D313E8" w:rsidRPr="00F2070E">
        <w:rPr>
          <w:rFonts w:ascii="微软雅黑" w:eastAsia="微软雅黑" w:hAnsi="微软雅黑" w:hint="eastAsia"/>
          <w:sz w:val="28"/>
        </w:rPr>
        <w:t>如下：</w:t>
      </w:r>
    </w:p>
    <w:p w:rsidR="00E361F0" w:rsidRPr="00DE55FA" w:rsidRDefault="00E361F0" w:rsidP="00E361F0">
      <w:pPr>
        <w:spacing w:line="680" w:lineRule="exact"/>
        <w:ind w:firstLineChars="200" w:firstLine="560"/>
        <w:textAlignment w:val="baseline"/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</w:pPr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合同周</w:t>
      </w:r>
      <w:bookmarkStart w:id="0" w:name="_GoBack"/>
      <w:bookmarkEnd w:id="0"/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期</w:t>
      </w:r>
      <w:r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</w:rPr>
        <w:t>（若有）</w:t>
      </w: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  <w:t>：</w:t>
      </w:r>
      <w:r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  <w:t>X</w:t>
      </w:r>
      <w:r>
        <w:rPr>
          <w:rFonts w:ascii="微软雅黑" w:eastAsia="微软雅黑" w:hAnsi="微软雅黑"/>
          <w:snapToGrid w:val="0"/>
          <w:color w:val="000000"/>
          <w:kern w:val="0"/>
          <w:sz w:val="28"/>
          <w:szCs w:val="28"/>
          <w:u w:val="single"/>
        </w:rPr>
        <w:t>XXX</w:t>
      </w:r>
    </w:p>
    <w:p w:rsidR="00E361F0" w:rsidRPr="00DE55FA" w:rsidRDefault="00E361F0" w:rsidP="00E361F0">
      <w:pPr>
        <w:spacing w:line="680" w:lineRule="exact"/>
        <w:ind w:firstLineChars="200" w:firstLine="560"/>
        <w:textAlignment w:val="baseline"/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</w:pPr>
      <w:r w:rsidRPr="00DE55FA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中标金额</w:t>
      </w:r>
      <w:r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</w:rPr>
        <w:t>（含税）</w:t>
      </w: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</w:rPr>
        <w:t>：小写：</w:t>
      </w:r>
      <w:r w:rsidRPr="00DE55FA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￥</w:t>
      </w:r>
      <w:r w:rsidR="00B00F91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${</w:t>
      </w:r>
      <w:r w:rsidR="00B00F91" w:rsidRPr="00B00F91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smallWinAmount</w:t>
      </w:r>
      <w:r w:rsidR="00B00F91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}</w:t>
      </w:r>
    </w:p>
    <w:p w:rsidR="00E361F0" w:rsidRPr="00DE55FA" w:rsidRDefault="00E361F0" w:rsidP="00E361F0">
      <w:pPr>
        <w:spacing w:line="680" w:lineRule="exact"/>
        <w:ind w:firstLineChars="1100" w:firstLine="3080"/>
        <w:textAlignment w:val="baseline"/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</w:pPr>
      <w:r w:rsidRPr="00DE55FA">
        <w:rPr>
          <w:rFonts w:ascii="微软雅黑" w:eastAsia="微软雅黑" w:hAnsi="微软雅黑" w:hint="eastAsia"/>
          <w:snapToGrid w:val="0"/>
          <w:color w:val="000000"/>
          <w:kern w:val="0"/>
          <w:sz w:val="28"/>
        </w:rPr>
        <w:t>大写：</w:t>
      </w:r>
      <w:r w:rsidR="00B00F91">
        <w:rPr>
          <w:rFonts w:ascii="微软雅黑" w:eastAsia="微软雅黑" w:hAnsi="微软雅黑" w:hint="eastAsia"/>
          <w:snapToGrid w:val="0"/>
          <w:color w:val="FF0000"/>
          <w:kern w:val="0"/>
          <w:sz w:val="28"/>
          <w:u w:val="single"/>
        </w:rPr>
        <w:t>$</w:t>
      </w:r>
      <w:r w:rsidR="00B00F91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{</w:t>
      </w:r>
      <w:r w:rsidR="00B00F91" w:rsidRPr="00B00F91">
        <w:t xml:space="preserve"> </w:t>
      </w:r>
      <w:r w:rsidR="00B00F91" w:rsidRPr="00B00F91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bigWinAmount</w:t>
      </w:r>
      <w:r w:rsidR="00B00F91">
        <w:rPr>
          <w:rFonts w:ascii="微软雅黑" w:eastAsia="微软雅黑" w:hAnsi="微软雅黑"/>
          <w:snapToGrid w:val="0"/>
          <w:color w:val="FF0000"/>
          <w:kern w:val="0"/>
          <w:sz w:val="28"/>
          <w:u w:val="single"/>
        </w:rPr>
        <w:t>}</w:t>
      </w:r>
    </w:p>
    <w:p w:rsidR="001865F7" w:rsidRPr="00F2070E" w:rsidRDefault="000E5779" w:rsidP="000E5779">
      <w:pPr>
        <w:spacing w:line="700" w:lineRule="exact"/>
        <w:ind w:firstLineChars="200" w:firstLine="560"/>
        <w:textAlignment w:val="baseline"/>
        <w:rPr>
          <w:rFonts w:ascii="微软雅黑" w:eastAsia="微软雅黑" w:hAnsi="微软雅黑" w:hint="eastAsia"/>
          <w:snapToGrid w:val="0"/>
          <w:color w:val="000000"/>
          <w:kern w:val="0"/>
          <w:sz w:val="28"/>
          <w:szCs w:val="28"/>
          <w:u w:val="single"/>
        </w:rPr>
      </w:pPr>
      <w:r w:rsidRPr="00F2070E">
        <w:rPr>
          <w:rFonts w:ascii="微软雅黑" w:eastAsia="微软雅黑" w:hAnsi="微软雅黑" w:hint="eastAsia"/>
          <w:b/>
          <w:snapToGrid w:val="0"/>
          <w:color w:val="000000"/>
          <w:kern w:val="0"/>
          <w:sz w:val="28"/>
          <w:szCs w:val="28"/>
        </w:rPr>
        <w:t>合同签署</w:t>
      </w:r>
      <w:r w:rsidRPr="00F2070E">
        <w:rPr>
          <w:rFonts w:ascii="微软雅黑" w:eastAsia="微软雅黑" w:hAnsi="微软雅黑"/>
          <w:b/>
          <w:snapToGrid w:val="0"/>
          <w:color w:val="000000"/>
          <w:kern w:val="0"/>
          <w:sz w:val="28"/>
          <w:szCs w:val="28"/>
        </w:rPr>
        <w:t>单位：</w:t>
      </w:r>
      <w:r w:rsidR="00B00F91">
        <w:rPr>
          <w:rFonts w:ascii="微软雅黑" w:eastAsia="微软雅黑" w:hAnsi="微软雅黑"/>
          <w:snapToGrid w:val="0"/>
          <w:kern w:val="0"/>
          <w:sz w:val="28"/>
          <w:szCs w:val="28"/>
          <w:u w:val="single"/>
        </w:rPr>
        <w:t>${</w:t>
      </w:r>
      <w:r w:rsidR="00384950" w:rsidRPr="00384950">
        <w:rPr>
          <w:rFonts w:ascii="微软雅黑" w:eastAsia="微软雅黑" w:hAnsi="微软雅黑"/>
          <w:snapToGrid w:val="0"/>
          <w:kern w:val="0"/>
          <w:sz w:val="28"/>
          <w:szCs w:val="28"/>
          <w:u w:val="single"/>
        </w:rPr>
        <w:t>contractSignUnit</w:t>
      </w:r>
      <w:r w:rsidR="00B00F91">
        <w:rPr>
          <w:rFonts w:ascii="微软雅黑" w:eastAsia="微软雅黑" w:hAnsi="微软雅黑"/>
          <w:snapToGrid w:val="0"/>
          <w:kern w:val="0"/>
          <w:sz w:val="28"/>
          <w:szCs w:val="28"/>
          <w:u w:val="single"/>
        </w:rPr>
        <w:t>}</w:t>
      </w:r>
      <w:r w:rsidR="00E361F0" w:rsidRPr="000E3CF3">
        <w:rPr>
          <w:rFonts w:ascii="微软雅黑" w:eastAsia="微软雅黑" w:hAnsi="微软雅黑" w:hint="eastAsia"/>
          <w:b/>
          <w:snapToGrid w:val="0"/>
          <w:kern w:val="0"/>
          <w:sz w:val="28"/>
          <w:szCs w:val="28"/>
          <w:u w:val="single"/>
        </w:rPr>
        <w:t>（或该单位指定的关联公司）</w:t>
      </w:r>
    </w:p>
    <w:p w:rsidR="00D313E8" w:rsidRPr="00F2070E" w:rsidRDefault="00D313E8" w:rsidP="000D73BC">
      <w:pPr>
        <w:spacing w:line="700" w:lineRule="exact"/>
        <w:textAlignment w:val="baseline"/>
        <w:rPr>
          <w:rFonts w:ascii="微软雅黑" w:eastAsia="微软雅黑" w:hAnsi="微软雅黑" w:hint="eastAsia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 xml:space="preserve">  </w:t>
      </w:r>
      <w:r w:rsidR="00CB1C91" w:rsidRPr="00F2070E">
        <w:rPr>
          <w:rFonts w:ascii="微软雅黑" w:eastAsia="微软雅黑" w:hAnsi="微软雅黑" w:hint="eastAsia"/>
          <w:sz w:val="28"/>
        </w:rPr>
        <w:t xml:space="preserve"> </w:t>
      </w:r>
      <w:r w:rsidR="00657B85" w:rsidRPr="00F2070E">
        <w:rPr>
          <w:rFonts w:ascii="微软雅黑" w:eastAsia="微软雅黑" w:hAnsi="微软雅黑" w:hint="eastAsia"/>
          <w:sz w:val="28"/>
        </w:rPr>
        <w:t xml:space="preserve"> 贵公司</w:t>
      </w:r>
      <w:r w:rsidRPr="00F2070E">
        <w:rPr>
          <w:rFonts w:ascii="微软雅黑" w:eastAsia="微软雅黑" w:hAnsi="微软雅黑" w:hint="eastAsia"/>
          <w:sz w:val="28"/>
        </w:rPr>
        <w:t>接到此通知后</w:t>
      </w:r>
      <w:r w:rsidR="008F71BA" w:rsidRPr="00F2070E">
        <w:rPr>
          <w:rFonts w:ascii="微软雅黑" w:eastAsia="微软雅黑" w:hAnsi="微软雅黑" w:hint="eastAsia"/>
          <w:sz w:val="28"/>
        </w:rPr>
        <w:t>，</w:t>
      </w:r>
      <w:r w:rsidRPr="00F2070E">
        <w:rPr>
          <w:rFonts w:ascii="微软雅黑" w:eastAsia="微软雅黑" w:hAnsi="微软雅黑" w:hint="eastAsia"/>
          <w:sz w:val="28"/>
        </w:rPr>
        <w:t>请按照投标承诺</w:t>
      </w:r>
      <w:r w:rsidR="00315140">
        <w:rPr>
          <w:rFonts w:ascii="微软雅黑" w:eastAsia="微软雅黑" w:hAnsi="微软雅黑" w:hint="eastAsia"/>
          <w:sz w:val="28"/>
        </w:rPr>
        <w:t>第一时间</w:t>
      </w:r>
      <w:r w:rsidRPr="00F2070E">
        <w:rPr>
          <w:rFonts w:ascii="微软雅黑" w:eastAsia="微软雅黑" w:hAnsi="微软雅黑" w:hint="eastAsia"/>
          <w:sz w:val="28"/>
        </w:rPr>
        <w:t>与</w:t>
      </w:r>
      <w:r w:rsidR="00384950">
        <w:rPr>
          <w:rFonts w:ascii="微软雅黑" w:eastAsia="微软雅黑" w:hAnsi="微软雅黑" w:hint="eastAsia"/>
          <w:b/>
          <w:color w:val="FF0000"/>
          <w:sz w:val="28"/>
          <w:u w:val="single"/>
        </w:rPr>
        <w:t>$</w:t>
      </w:r>
      <w:r w:rsidR="00384950">
        <w:rPr>
          <w:rFonts w:ascii="微软雅黑" w:eastAsia="微软雅黑" w:hAnsi="微软雅黑"/>
          <w:b/>
          <w:color w:val="FF0000"/>
          <w:sz w:val="28"/>
          <w:u w:val="single"/>
        </w:rPr>
        <w:t>{</w:t>
      </w:r>
      <w:r w:rsidR="00384950" w:rsidRPr="00384950">
        <w:rPr>
          <w:rFonts w:ascii="微软雅黑" w:eastAsia="微软雅黑" w:hAnsi="微软雅黑"/>
          <w:b/>
          <w:color w:val="FF0000"/>
          <w:sz w:val="28"/>
          <w:u w:val="single"/>
        </w:rPr>
        <w:t>extTechPrincipal</w:t>
      </w:r>
      <w:r w:rsidR="00384950">
        <w:rPr>
          <w:rFonts w:ascii="微软雅黑" w:eastAsia="微软雅黑" w:hAnsi="微软雅黑"/>
          <w:b/>
          <w:color w:val="FF0000"/>
          <w:sz w:val="28"/>
          <w:u w:val="single"/>
        </w:rPr>
        <w:t>}</w:t>
      </w:r>
      <w:r w:rsidRPr="00F2070E">
        <w:rPr>
          <w:rFonts w:ascii="微软雅黑" w:eastAsia="微软雅黑" w:hAnsi="微软雅黑" w:hint="eastAsia"/>
          <w:sz w:val="28"/>
        </w:rPr>
        <w:t>工程师联系签订合同事宜</w:t>
      </w:r>
      <w:r w:rsidR="007766DD" w:rsidRPr="00F2070E">
        <w:rPr>
          <w:rFonts w:ascii="微软雅黑" w:eastAsia="微软雅黑" w:hAnsi="微软雅黑" w:hint="eastAsia"/>
          <w:sz w:val="28"/>
        </w:rPr>
        <w:t>，</w:t>
      </w:r>
      <w:r w:rsidR="00305283" w:rsidRPr="00F2070E">
        <w:rPr>
          <w:rFonts w:ascii="微软雅黑" w:eastAsia="微软雅黑" w:hAnsi="微软雅黑" w:hint="eastAsia"/>
          <w:sz w:val="28"/>
        </w:rPr>
        <w:t>联系电话：</w:t>
      </w:r>
      <w:r w:rsidR="000C55CE">
        <w:rPr>
          <w:rFonts w:ascii="微软雅黑" w:eastAsia="微软雅黑" w:hAnsi="微软雅黑" w:hint="eastAsia"/>
          <w:b/>
          <w:color w:val="FF0000"/>
          <w:sz w:val="28"/>
          <w:u w:val="single"/>
        </w:rPr>
        <w:t>$</w:t>
      </w:r>
      <w:r w:rsidR="000C55CE">
        <w:rPr>
          <w:rFonts w:ascii="微软雅黑" w:eastAsia="微软雅黑" w:hAnsi="微软雅黑"/>
          <w:b/>
          <w:color w:val="FF0000"/>
          <w:sz w:val="28"/>
          <w:u w:val="single"/>
        </w:rPr>
        <w:t>{</w:t>
      </w:r>
      <w:r w:rsidR="000C55CE" w:rsidRPr="000C55CE">
        <w:rPr>
          <w:rFonts w:ascii="微软雅黑" w:eastAsia="微软雅黑" w:hAnsi="微软雅黑"/>
          <w:b/>
          <w:color w:val="FF0000"/>
          <w:sz w:val="28"/>
          <w:u w:val="single"/>
        </w:rPr>
        <w:t>extTechPhone</w:t>
      </w:r>
      <w:r w:rsidR="000C55CE">
        <w:rPr>
          <w:rFonts w:ascii="微软雅黑" w:eastAsia="微软雅黑" w:hAnsi="微软雅黑"/>
          <w:b/>
          <w:color w:val="FF0000"/>
          <w:sz w:val="28"/>
          <w:u w:val="single"/>
        </w:rPr>
        <w:t>}</w:t>
      </w:r>
      <w:r w:rsidR="007766DD" w:rsidRPr="00F2070E">
        <w:rPr>
          <w:rFonts w:ascii="微软雅黑" w:eastAsia="微软雅黑" w:hAnsi="微软雅黑" w:hint="eastAsia"/>
          <w:sz w:val="28"/>
        </w:rPr>
        <w:t>。</w:t>
      </w:r>
    </w:p>
    <w:p w:rsidR="00D313E8" w:rsidRPr="00F2070E" w:rsidRDefault="00D313E8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 w:hint="eastAsia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特此通知！</w:t>
      </w:r>
      <w:r w:rsidR="00E361F0" w:rsidRPr="00F2070E">
        <w:rPr>
          <w:rFonts w:ascii="微软雅黑" w:eastAsia="微软雅黑" w:hAnsi="微软雅黑" w:hint="eastAsia"/>
          <w:sz w:val="28"/>
        </w:rPr>
        <w:t xml:space="preserve"> </w:t>
      </w:r>
    </w:p>
    <w:p w:rsidR="00D313E8" w:rsidRPr="00F2070E" w:rsidRDefault="00D313E8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 w:hint="eastAsia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联系人：</w:t>
      </w:r>
      <w:r w:rsidR="000C55CE">
        <w:rPr>
          <w:rFonts w:ascii="微软雅黑" w:eastAsia="微软雅黑" w:hAnsi="微软雅黑" w:hint="eastAsia"/>
          <w:b/>
          <w:color w:val="FF0000"/>
          <w:sz w:val="28"/>
        </w:rPr>
        <w:t>$</w:t>
      </w:r>
      <w:r w:rsidR="000C55CE">
        <w:rPr>
          <w:rFonts w:ascii="微软雅黑" w:eastAsia="微软雅黑" w:hAnsi="微软雅黑"/>
          <w:b/>
          <w:color w:val="FF0000"/>
          <w:sz w:val="28"/>
        </w:rPr>
        <w:t>{</w:t>
      </w:r>
      <w:r w:rsidR="000C55CE" w:rsidRPr="000C55CE">
        <w:rPr>
          <w:rFonts w:ascii="微软雅黑" w:eastAsia="微软雅黑" w:hAnsi="微软雅黑"/>
          <w:b/>
          <w:color w:val="FF0000"/>
          <w:sz w:val="28"/>
        </w:rPr>
        <w:t>souPrincipal</w:t>
      </w:r>
      <w:r w:rsidR="000C55CE">
        <w:rPr>
          <w:rFonts w:ascii="微软雅黑" w:eastAsia="微软雅黑" w:hAnsi="微软雅黑"/>
          <w:b/>
          <w:color w:val="FF0000"/>
          <w:sz w:val="28"/>
        </w:rPr>
        <w:t>}</w:t>
      </w:r>
    </w:p>
    <w:p w:rsidR="00FE2717" w:rsidRPr="00F2070E" w:rsidRDefault="00FE2717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>联系电话：</w:t>
      </w:r>
      <w:r w:rsidR="000C55CE">
        <w:rPr>
          <w:rFonts w:ascii="微软雅黑" w:eastAsia="微软雅黑" w:hAnsi="微软雅黑"/>
          <w:sz w:val="28"/>
        </w:rPr>
        <w:t>${</w:t>
      </w:r>
      <w:r w:rsidR="000C55CE" w:rsidRPr="000C55CE">
        <w:rPr>
          <w:rFonts w:ascii="微软雅黑" w:eastAsia="微软雅黑" w:hAnsi="微软雅黑"/>
          <w:sz w:val="28"/>
        </w:rPr>
        <w:t>souPrincipalPhone</w:t>
      </w:r>
      <w:r w:rsidR="000C55CE">
        <w:rPr>
          <w:rFonts w:ascii="微软雅黑" w:eastAsia="微软雅黑" w:hAnsi="微软雅黑"/>
          <w:sz w:val="28"/>
        </w:rPr>
        <w:t>}</w:t>
      </w:r>
    </w:p>
    <w:p w:rsidR="00025766" w:rsidRPr="00F2070E" w:rsidRDefault="00025766" w:rsidP="000D73BC">
      <w:pPr>
        <w:spacing w:line="700" w:lineRule="exact"/>
        <w:ind w:firstLineChars="200" w:firstLine="560"/>
        <w:textAlignment w:val="baseline"/>
        <w:rPr>
          <w:rFonts w:ascii="微软雅黑" w:eastAsia="微软雅黑" w:hAnsi="微软雅黑" w:hint="eastAsia"/>
          <w:sz w:val="28"/>
        </w:rPr>
      </w:pPr>
    </w:p>
    <w:p w:rsidR="00B174E8" w:rsidRPr="00F2070E" w:rsidRDefault="00D313E8" w:rsidP="000D73BC">
      <w:pPr>
        <w:spacing w:line="700" w:lineRule="exact"/>
        <w:textAlignment w:val="baseline"/>
        <w:rPr>
          <w:rFonts w:ascii="微软雅黑" w:eastAsia="微软雅黑" w:hAnsi="微软雅黑" w:hint="eastAsia"/>
          <w:sz w:val="28"/>
        </w:rPr>
      </w:pPr>
      <w:r w:rsidRPr="00F2070E">
        <w:rPr>
          <w:rFonts w:ascii="微软雅黑" w:eastAsia="微软雅黑" w:hAnsi="微软雅黑" w:hint="eastAsia"/>
          <w:sz w:val="28"/>
        </w:rPr>
        <w:t xml:space="preserve">        谨 致</w:t>
      </w:r>
      <w:r w:rsidR="000D73BC" w:rsidRPr="00F2070E">
        <w:rPr>
          <w:rFonts w:ascii="微软雅黑" w:eastAsia="微软雅黑" w:hAnsi="微软雅黑" w:hint="eastAsia"/>
          <w:b/>
          <w:color w:val="FF0000"/>
          <w:sz w:val="28"/>
        </w:rPr>
        <w:t xml:space="preserve"> </w:t>
      </w:r>
      <w:r w:rsidR="000D73BC" w:rsidRPr="00F2070E">
        <w:rPr>
          <w:rFonts w:ascii="微软雅黑" w:eastAsia="微软雅黑" w:hAnsi="微软雅黑"/>
          <w:b/>
          <w:color w:val="FF0000"/>
          <w:sz w:val="28"/>
        </w:rPr>
        <w:t xml:space="preserve">   </w:t>
      </w:r>
    </w:p>
    <w:p w:rsidR="0079089D" w:rsidRPr="001B5921" w:rsidRDefault="0079089D" w:rsidP="00B339A8">
      <w:pPr>
        <w:spacing w:line="700" w:lineRule="exact"/>
        <w:ind w:right="562"/>
        <w:jc w:val="right"/>
        <w:textAlignment w:val="baseline"/>
        <w:rPr>
          <w:rFonts w:ascii="微软雅黑" w:eastAsia="微软雅黑" w:hAnsi="微软雅黑" w:hint="eastAsia"/>
          <w:b/>
          <w:sz w:val="28"/>
        </w:rPr>
      </w:pPr>
    </w:p>
    <w:sectPr w:rsidR="0079089D" w:rsidRPr="001B5921">
      <w:footerReference w:type="default" r:id="rId6"/>
      <w:pgSz w:w="11907" w:h="16840"/>
      <w:pgMar w:top="1089" w:right="1134" w:bottom="1134" w:left="1134" w:header="851" w:footer="56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2BF" w:rsidRDefault="00B122BF">
      <w:r>
        <w:separator/>
      </w:r>
    </w:p>
  </w:endnote>
  <w:endnote w:type="continuationSeparator" w:id="0">
    <w:p w:rsidR="00B122BF" w:rsidRDefault="00B12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66" w:rsidRPr="003F45FD" w:rsidRDefault="00025766" w:rsidP="000D73BC">
    <w:pPr>
      <w:pStyle w:val="a9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7641F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7641F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2BF" w:rsidRDefault="00B122BF">
      <w:r>
        <w:separator/>
      </w:r>
    </w:p>
  </w:footnote>
  <w:footnote w:type="continuationSeparator" w:id="0">
    <w:p w:rsidR="00B122BF" w:rsidRDefault="00B12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35"/>
    <w:rsid w:val="000060A3"/>
    <w:rsid w:val="00025766"/>
    <w:rsid w:val="000349A7"/>
    <w:rsid w:val="00051A7F"/>
    <w:rsid w:val="00081C8F"/>
    <w:rsid w:val="000949BE"/>
    <w:rsid w:val="000C55CE"/>
    <w:rsid w:val="000D73BC"/>
    <w:rsid w:val="000E5779"/>
    <w:rsid w:val="000F4C31"/>
    <w:rsid w:val="001056A6"/>
    <w:rsid w:val="00146326"/>
    <w:rsid w:val="00146F4B"/>
    <w:rsid w:val="001841BB"/>
    <w:rsid w:val="001865F7"/>
    <w:rsid w:val="001916F3"/>
    <w:rsid w:val="001B1F95"/>
    <w:rsid w:val="001B5921"/>
    <w:rsid w:val="00235B2A"/>
    <w:rsid w:val="00236C25"/>
    <w:rsid w:val="00240C3C"/>
    <w:rsid w:val="00266750"/>
    <w:rsid w:val="00295EB2"/>
    <w:rsid w:val="002B2B39"/>
    <w:rsid w:val="002B4E72"/>
    <w:rsid w:val="002D5A2A"/>
    <w:rsid w:val="002E7A71"/>
    <w:rsid w:val="00305283"/>
    <w:rsid w:val="0030732F"/>
    <w:rsid w:val="00313128"/>
    <w:rsid w:val="00315140"/>
    <w:rsid w:val="00341ECD"/>
    <w:rsid w:val="0036049B"/>
    <w:rsid w:val="00384950"/>
    <w:rsid w:val="003A68B2"/>
    <w:rsid w:val="003C43F4"/>
    <w:rsid w:val="00421967"/>
    <w:rsid w:val="00421E82"/>
    <w:rsid w:val="00461033"/>
    <w:rsid w:val="004754E5"/>
    <w:rsid w:val="004805D0"/>
    <w:rsid w:val="0048782D"/>
    <w:rsid w:val="004A50DC"/>
    <w:rsid w:val="00506944"/>
    <w:rsid w:val="0052091D"/>
    <w:rsid w:val="005260CB"/>
    <w:rsid w:val="00573E09"/>
    <w:rsid w:val="00580F98"/>
    <w:rsid w:val="005817B5"/>
    <w:rsid w:val="005B018D"/>
    <w:rsid w:val="005B30E0"/>
    <w:rsid w:val="005D3AA2"/>
    <w:rsid w:val="005E70C4"/>
    <w:rsid w:val="005F41FD"/>
    <w:rsid w:val="0062196E"/>
    <w:rsid w:val="00622045"/>
    <w:rsid w:val="00655086"/>
    <w:rsid w:val="00656671"/>
    <w:rsid w:val="00657B85"/>
    <w:rsid w:val="00697189"/>
    <w:rsid w:val="006D2275"/>
    <w:rsid w:val="006D6B4F"/>
    <w:rsid w:val="006E1582"/>
    <w:rsid w:val="007268A9"/>
    <w:rsid w:val="00756345"/>
    <w:rsid w:val="00762680"/>
    <w:rsid w:val="007641F4"/>
    <w:rsid w:val="007766DD"/>
    <w:rsid w:val="00777EE6"/>
    <w:rsid w:val="00781529"/>
    <w:rsid w:val="0079089D"/>
    <w:rsid w:val="007B6142"/>
    <w:rsid w:val="00805AF6"/>
    <w:rsid w:val="00810FAB"/>
    <w:rsid w:val="00844A3B"/>
    <w:rsid w:val="00864B17"/>
    <w:rsid w:val="008A1232"/>
    <w:rsid w:val="008F54A3"/>
    <w:rsid w:val="008F71BA"/>
    <w:rsid w:val="009131A1"/>
    <w:rsid w:val="00916FAF"/>
    <w:rsid w:val="00962A68"/>
    <w:rsid w:val="00977862"/>
    <w:rsid w:val="009866DF"/>
    <w:rsid w:val="00990904"/>
    <w:rsid w:val="009A468A"/>
    <w:rsid w:val="009E4F23"/>
    <w:rsid w:val="00A61C72"/>
    <w:rsid w:val="00A63FEF"/>
    <w:rsid w:val="00A748BC"/>
    <w:rsid w:val="00A87A76"/>
    <w:rsid w:val="00A934C8"/>
    <w:rsid w:val="00AB5432"/>
    <w:rsid w:val="00B00F91"/>
    <w:rsid w:val="00B012CD"/>
    <w:rsid w:val="00B122BF"/>
    <w:rsid w:val="00B130BC"/>
    <w:rsid w:val="00B15B42"/>
    <w:rsid w:val="00B174E8"/>
    <w:rsid w:val="00B3383D"/>
    <w:rsid w:val="00B339A8"/>
    <w:rsid w:val="00B61E64"/>
    <w:rsid w:val="00BB64DA"/>
    <w:rsid w:val="00BD1907"/>
    <w:rsid w:val="00BD4F63"/>
    <w:rsid w:val="00BD578F"/>
    <w:rsid w:val="00BF5480"/>
    <w:rsid w:val="00C02E0E"/>
    <w:rsid w:val="00C12F97"/>
    <w:rsid w:val="00C1596E"/>
    <w:rsid w:val="00C41BE3"/>
    <w:rsid w:val="00C4219D"/>
    <w:rsid w:val="00C53D9A"/>
    <w:rsid w:val="00C94EA1"/>
    <w:rsid w:val="00CB1C91"/>
    <w:rsid w:val="00CB3D62"/>
    <w:rsid w:val="00CC12B2"/>
    <w:rsid w:val="00CC712D"/>
    <w:rsid w:val="00D313E8"/>
    <w:rsid w:val="00D445D7"/>
    <w:rsid w:val="00D62171"/>
    <w:rsid w:val="00D7037C"/>
    <w:rsid w:val="00D96E8A"/>
    <w:rsid w:val="00D974D0"/>
    <w:rsid w:val="00D97BB7"/>
    <w:rsid w:val="00DC35FF"/>
    <w:rsid w:val="00DC7CBC"/>
    <w:rsid w:val="00DE71B6"/>
    <w:rsid w:val="00DF30CA"/>
    <w:rsid w:val="00E05B99"/>
    <w:rsid w:val="00E06212"/>
    <w:rsid w:val="00E14F9B"/>
    <w:rsid w:val="00E27805"/>
    <w:rsid w:val="00E352A5"/>
    <w:rsid w:val="00E361F0"/>
    <w:rsid w:val="00E62F5F"/>
    <w:rsid w:val="00E80458"/>
    <w:rsid w:val="00EB0325"/>
    <w:rsid w:val="00EB69CE"/>
    <w:rsid w:val="00EB6CE6"/>
    <w:rsid w:val="00ED3B93"/>
    <w:rsid w:val="00EF384C"/>
    <w:rsid w:val="00F2070E"/>
    <w:rsid w:val="00F36F40"/>
    <w:rsid w:val="00F408A8"/>
    <w:rsid w:val="00F845B1"/>
    <w:rsid w:val="00FD5F41"/>
    <w:rsid w:val="00FE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CCD6DF-C77B-4893-A552-66A8DBFC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annotation reference"/>
    <w:rPr>
      <w:sz w:val="21"/>
    </w:rPr>
  </w:style>
  <w:style w:type="character" w:styleId="a4">
    <w:name w:val="已访问的超链接"/>
    <w:rPr>
      <w:color w:val="800080"/>
      <w:u w:val="single"/>
    </w:rPr>
  </w:style>
  <w:style w:type="character" w:styleId="a5">
    <w:name w:val="Hyperlink"/>
    <w:rPr>
      <w:color w:val="0000FF"/>
      <w:u w:val="single"/>
    </w:rPr>
  </w:style>
  <w:style w:type="character" w:customStyle="1" w:styleId="case31">
    <w:name w:val="case31"/>
    <w:rPr>
      <w:rFonts w:ascii="" w:hAnsi="" w:hint="default"/>
      <w:sz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annotation text"/>
    <w:basedOn w:val="a"/>
    <w:pPr>
      <w:jc w:val="left"/>
    </w:pPr>
  </w:style>
  <w:style w:type="paragraph" w:customStyle="1" w:styleId="CharCharChar">
    <w:name w:val=" Char Char Char"/>
    <w:basedOn w:val="a"/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</w:rPr>
  </w:style>
  <w:style w:type="paragraph" w:styleId="a9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Balloon Text"/>
    <w:basedOn w:val="a"/>
    <w:rPr>
      <w:sz w:val="18"/>
    </w:rPr>
  </w:style>
  <w:style w:type="paragraph" w:styleId="ab">
    <w:name w:val="Body Text Indent"/>
    <w:basedOn w:val="a"/>
    <w:pPr>
      <w:spacing w:line="420" w:lineRule="exact"/>
      <w:ind w:firstLineChars="200" w:firstLine="560"/>
    </w:pPr>
    <w:rPr>
      <w:sz w:val="28"/>
    </w:rPr>
  </w:style>
  <w:style w:type="paragraph" w:styleId="ac">
    <w:name w:val="annotation subject"/>
    <w:basedOn w:val="a7"/>
    <w:next w:val="a7"/>
    <w:rPr>
      <w:b/>
    </w:r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character" w:customStyle="1" w:styleId="Char">
    <w:name w:val="页脚 Char"/>
    <w:link w:val="a9"/>
    <w:uiPriority w:val="99"/>
    <w:rsid w:val="00025766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1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&#20256;&#30495;&#26684;&#24335;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传真格式</Template>
  <TotalTime>1</TotalTime>
  <Pages>1</Pages>
  <Words>55</Words>
  <Characters>314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great wall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招标组</dc:creator>
  <cp:keywords/>
  <dc:description/>
  <cp:lastModifiedBy>甘宇鸿</cp:lastModifiedBy>
  <cp:revision>2</cp:revision>
  <cp:lastPrinted>2007-10-20T03:59:00Z</cp:lastPrinted>
  <dcterms:created xsi:type="dcterms:W3CDTF">2024-01-30T01:51:00Z</dcterms:created>
  <dcterms:modified xsi:type="dcterms:W3CDTF">2024-01-30T01:51:00Z</dcterms:modified>
  <cp:category/>
</cp:coreProperties>
</file>